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B8F14" w14:textId="77777777" w:rsidR="00406ACD" w:rsidRDefault="00DD73F7">
      <w:pPr>
        <w:pStyle w:val="Title"/>
      </w:pPr>
      <w:r>
        <w:t>Web Design</w:t>
      </w:r>
    </w:p>
    <w:p w14:paraId="5A8CC3DC" w14:textId="77777777" w:rsidR="00406ACD" w:rsidRDefault="00E11C29" w:rsidP="00DD73F7">
      <w:pPr>
        <w:pStyle w:val="Subtitle"/>
      </w:pPr>
      <w:r>
        <w:t>Subtitle</w:t>
      </w:r>
    </w:p>
    <w:p w14:paraId="6542C7B4" w14:textId="262B9380" w:rsidR="00DD73F7" w:rsidRDefault="00B121FD">
      <w:pPr>
        <w:pStyle w:val="Author"/>
      </w:pPr>
      <w:r>
        <w:t>Bernd We</w:t>
      </w:r>
      <w:r w:rsidR="00DD73F7">
        <w:t xml:space="preserve">ber </w:t>
      </w:r>
      <w:r>
        <w:t>–</w:t>
      </w:r>
      <w:r w:rsidR="00DD73F7">
        <w:t xml:space="preserve"> x</w:t>
      </w:r>
      <w:r>
        <w:t>16136781</w:t>
      </w:r>
    </w:p>
    <w:p w14:paraId="4DF43D19" w14:textId="77777777" w:rsidR="00406ACD" w:rsidRDefault="00DD73F7">
      <w:pPr>
        <w:pStyle w:val="Author"/>
      </w:pPr>
      <w:r>
        <w:t>John Frazer - x16138015</w:t>
      </w:r>
    </w:p>
    <w:p w14:paraId="2DD8D9D3" w14:textId="77777777" w:rsidR="00DD73F7" w:rsidRDefault="00DD73F7">
      <w:pPr>
        <w:pStyle w:val="Author"/>
      </w:pPr>
      <w:r w:rsidRPr="00DD73F7">
        <w:t>Said Abdulrahman</w:t>
      </w:r>
      <w:r>
        <w:t xml:space="preserve"> - x</w:t>
      </w:r>
    </w:p>
    <w:p w14:paraId="73294326" w14:textId="77777777" w:rsidR="00406ACD" w:rsidRDefault="00E11C29">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1101FE4C" w14:textId="77777777" w:rsidR="00406ACD" w:rsidRDefault="00E11C29">
          <w:pPr>
            <w:pStyle w:val="TOCHeading"/>
          </w:pPr>
          <w:r>
            <w:rPr>
              <w:rStyle w:val="Emphasis"/>
            </w:rPr>
            <w:t>TAble of</w:t>
          </w:r>
          <w:r>
            <w:rPr>
              <w:rStyle w:val="Emphasis"/>
            </w:rPr>
            <w:br/>
          </w:r>
          <w:r>
            <w:t>Contents</w:t>
          </w:r>
        </w:p>
        <w:p w14:paraId="3F4647AD" w14:textId="77777777" w:rsidR="00842419" w:rsidRDefault="00E11C29">
          <w:pPr>
            <w:pStyle w:val="TOC2"/>
            <w:rPr>
              <w:rFonts w:eastAsiaTheme="minorEastAsia"/>
              <w:bCs w:val="0"/>
              <w:noProof/>
              <w:color w:val="auto"/>
              <w:szCs w:val="24"/>
              <w:lang w:eastAsia="en-US"/>
            </w:rPr>
          </w:pPr>
          <w:r>
            <w:rPr>
              <w:noProof/>
            </w:rPr>
            <w:fldChar w:fldCharType="begin"/>
          </w:r>
          <w:r>
            <w:instrText xml:space="preserve"> TOC \o "1-3" \u </w:instrText>
          </w:r>
          <w:r>
            <w:rPr>
              <w:noProof/>
            </w:rPr>
            <w:fldChar w:fldCharType="separate"/>
          </w:r>
          <w:r w:rsidR="00842419">
            <w:rPr>
              <w:noProof/>
            </w:rPr>
            <w:t>Website Overview</w:t>
          </w:r>
          <w:r w:rsidR="00842419">
            <w:rPr>
              <w:noProof/>
            </w:rPr>
            <w:tab/>
          </w:r>
          <w:r w:rsidR="00842419">
            <w:rPr>
              <w:noProof/>
            </w:rPr>
            <w:fldChar w:fldCharType="begin"/>
          </w:r>
          <w:r w:rsidR="00842419">
            <w:rPr>
              <w:noProof/>
            </w:rPr>
            <w:instrText xml:space="preserve"> PAGEREF _Toc480540048 \h </w:instrText>
          </w:r>
          <w:r w:rsidR="00842419">
            <w:rPr>
              <w:noProof/>
            </w:rPr>
          </w:r>
          <w:r w:rsidR="00842419">
            <w:rPr>
              <w:noProof/>
            </w:rPr>
            <w:fldChar w:fldCharType="separate"/>
          </w:r>
          <w:r w:rsidR="00842419">
            <w:rPr>
              <w:noProof/>
            </w:rPr>
            <w:t>1</w:t>
          </w:r>
          <w:r w:rsidR="00842419">
            <w:rPr>
              <w:noProof/>
            </w:rPr>
            <w:fldChar w:fldCharType="end"/>
          </w:r>
        </w:p>
        <w:p w14:paraId="06389BBB" w14:textId="77777777" w:rsidR="00842419" w:rsidRDefault="00842419">
          <w:pPr>
            <w:pStyle w:val="TOC2"/>
            <w:rPr>
              <w:rFonts w:eastAsiaTheme="minorEastAsia"/>
              <w:bCs w:val="0"/>
              <w:noProof/>
              <w:color w:val="auto"/>
              <w:szCs w:val="24"/>
              <w:lang w:eastAsia="en-US"/>
            </w:rPr>
          </w:pPr>
          <w:r>
            <w:rPr>
              <w:noProof/>
            </w:rPr>
            <w:t>Wire Frames</w:t>
          </w:r>
          <w:r>
            <w:rPr>
              <w:noProof/>
            </w:rPr>
            <w:tab/>
          </w:r>
          <w:r>
            <w:rPr>
              <w:noProof/>
            </w:rPr>
            <w:fldChar w:fldCharType="begin"/>
          </w:r>
          <w:r>
            <w:rPr>
              <w:noProof/>
            </w:rPr>
            <w:instrText xml:space="preserve"> PAGEREF _Toc480540049 \h </w:instrText>
          </w:r>
          <w:r>
            <w:rPr>
              <w:noProof/>
            </w:rPr>
          </w:r>
          <w:r>
            <w:rPr>
              <w:noProof/>
            </w:rPr>
            <w:fldChar w:fldCharType="separate"/>
          </w:r>
          <w:r>
            <w:rPr>
              <w:noProof/>
            </w:rPr>
            <w:t>2</w:t>
          </w:r>
          <w:r>
            <w:rPr>
              <w:noProof/>
            </w:rPr>
            <w:fldChar w:fldCharType="end"/>
          </w:r>
        </w:p>
        <w:p w14:paraId="44BB0D48" w14:textId="77777777" w:rsidR="00842419" w:rsidRDefault="00842419">
          <w:pPr>
            <w:pStyle w:val="TOC3"/>
            <w:tabs>
              <w:tab w:val="right" w:leader="dot" w:pos="8630"/>
            </w:tabs>
            <w:rPr>
              <w:rFonts w:eastAsiaTheme="minorEastAsia"/>
              <w:noProof/>
              <w:color w:val="auto"/>
              <w:lang w:eastAsia="en-US"/>
            </w:rPr>
          </w:pPr>
          <w:r>
            <w:rPr>
              <w:noProof/>
            </w:rPr>
            <w:t>Main page</w:t>
          </w:r>
          <w:r>
            <w:rPr>
              <w:noProof/>
            </w:rPr>
            <w:tab/>
          </w:r>
          <w:r>
            <w:rPr>
              <w:noProof/>
            </w:rPr>
            <w:fldChar w:fldCharType="begin"/>
          </w:r>
          <w:r>
            <w:rPr>
              <w:noProof/>
            </w:rPr>
            <w:instrText xml:space="preserve"> PAGEREF _Toc480540050 \h </w:instrText>
          </w:r>
          <w:r>
            <w:rPr>
              <w:noProof/>
            </w:rPr>
          </w:r>
          <w:r>
            <w:rPr>
              <w:noProof/>
            </w:rPr>
            <w:fldChar w:fldCharType="separate"/>
          </w:r>
          <w:r>
            <w:rPr>
              <w:noProof/>
            </w:rPr>
            <w:t>2</w:t>
          </w:r>
          <w:r>
            <w:rPr>
              <w:noProof/>
            </w:rPr>
            <w:fldChar w:fldCharType="end"/>
          </w:r>
        </w:p>
        <w:p w14:paraId="56F94D69" w14:textId="77777777" w:rsidR="00842419" w:rsidRDefault="00842419">
          <w:pPr>
            <w:pStyle w:val="TOC3"/>
            <w:tabs>
              <w:tab w:val="right" w:leader="dot" w:pos="8630"/>
            </w:tabs>
            <w:rPr>
              <w:rFonts w:eastAsiaTheme="minorEastAsia"/>
              <w:noProof/>
              <w:color w:val="auto"/>
              <w:lang w:eastAsia="en-US"/>
            </w:rPr>
          </w:pPr>
          <w:r>
            <w:rPr>
              <w:noProof/>
            </w:rPr>
            <w:t>Features</w:t>
          </w:r>
          <w:r>
            <w:rPr>
              <w:noProof/>
            </w:rPr>
            <w:tab/>
          </w:r>
          <w:r>
            <w:rPr>
              <w:noProof/>
            </w:rPr>
            <w:fldChar w:fldCharType="begin"/>
          </w:r>
          <w:r>
            <w:rPr>
              <w:noProof/>
            </w:rPr>
            <w:instrText xml:space="preserve"> PAGEREF _Toc480540051 \h </w:instrText>
          </w:r>
          <w:r>
            <w:rPr>
              <w:noProof/>
            </w:rPr>
          </w:r>
          <w:r>
            <w:rPr>
              <w:noProof/>
            </w:rPr>
            <w:fldChar w:fldCharType="separate"/>
          </w:r>
          <w:r>
            <w:rPr>
              <w:noProof/>
            </w:rPr>
            <w:t>2</w:t>
          </w:r>
          <w:r>
            <w:rPr>
              <w:noProof/>
            </w:rPr>
            <w:fldChar w:fldCharType="end"/>
          </w:r>
        </w:p>
        <w:p w14:paraId="351B8F36" w14:textId="77777777" w:rsidR="00842419" w:rsidRDefault="00842419">
          <w:pPr>
            <w:pStyle w:val="TOC3"/>
            <w:tabs>
              <w:tab w:val="right" w:leader="dot" w:pos="8630"/>
            </w:tabs>
            <w:rPr>
              <w:rFonts w:eastAsiaTheme="minorEastAsia"/>
              <w:noProof/>
              <w:color w:val="auto"/>
              <w:lang w:eastAsia="en-US"/>
            </w:rPr>
          </w:pPr>
          <w:r>
            <w:rPr>
              <w:noProof/>
            </w:rPr>
            <w:t>Lenses</w:t>
          </w:r>
          <w:r>
            <w:rPr>
              <w:noProof/>
            </w:rPr>
            <w:tab/>
          </w:r>
          <w:r>
            <w:rPr>
              <w:noProof/>
            </w:rPr>
            <w:fldChar w:fldCharType="begin"/>
          </w:r>
          <w:r>
            <w:rPr>
              <w:noProof/>
            </w:rPr>
            <w:instrText xml:space="preserve"> PAGEREF _Toc480540052 \h </w:instrText>
          </w:r>
          <w:r>
            <w:rPr>
              <w:noProof/>
            </w:rPr>
          </w:r>
          <w:r>
            <w:rPr>
              <w:noProof/>
            </w:rPr>
            <w:fldChar w:fldCharType="separate"/>
          </w:r>
          <w:r>
            <w:rPr>
              <w:noProof/>
            </w:rPr>
            <w:t>3</w:t>
          </w:r>
          <w:r>
            <w:rPr>
              <w:noProof/>
            </w:rPr>
            <w:fldChar w:fldCharType="end"/>
          </w:r>
        </w:p>
        <w:p w14:paraId="7D51CAD4" w14:textId="77777777" w:rsidR="00842419" w:rsidRDefault="00842419">
          <w:pPr>
            <w:pStyle w:val="TOC2"/>
            <w:rPr>
              <w:rFonts w:eastAsiaTheme="minorEastAsia"/>
              <w:bCs w:val="0"/>
              <w:noProof/>
              <w:color w:val="auto"/>
              <w:szCs w:val="24"/>
              <w:lang w:eastAsia="en-US"/>
            </w:rPr>
          </w:pPr>
          <w:r>
            <w:rPr>
              <w:noProof/>
            </w:rPr>
            <w:t>Production Details</w:t>
          </w:r>
          <w:r>
            <w:rPr>
              <w:noProof/>
            </w:rPr>
            <w:tab/>
          </w:r>
          <w:r>
            <w:rPr>
              <w:noProof/>
            </w:rPr>
            <w:fldChar w:fldCharType="begin"/>
          </w:r>
          <w:r>
            <w:rPr>
              <w:noProof/>
            </w:rPr>
            <w:instrText xml:space="preserve"> PAGEREF _Toc480540053 \h </w:instrText>
          </w:r>
          <w:r>
            <w:rPr>
              <w:noProof/>
            </w:rPr>
          </w:r>
          <w:r>
            <w:rPr>
              <w:noProof/>
            </w:rPr>
            <w:fldChar w:fldCharType="separate"/>
          </w:r>
          <w:r>
            <w:rPr>
              <w:noProof/>
            </w:rPr>
            <w:t>4</w:t>
          </w:r>
          <w:r>
            <w:rPr>
              <w:noProof/>
            </w:rPr>
            <w:fldChar w:fldCharType="end"/>
          </w:r>
        </w:p>
        <w:p w14:paraId="45DF1A68" w14:textId="77777777" w:rsidR="00842419" w:rsidRDefault="00842419">
          <w:pPr>
            <w:pStyle w:val="TOC3"/>
            <w:tabs>
              <w:tab w:val="right" w:leader="dot" w:pos="8630"/>
            </w:tabs>
            <w:rPr>
              <w:rFonts w:eastAsiaTheme="minorEastAsia"/>
              <w:noProof/>
              <w:color w:val="auto"/>
              <w:lang w:eastAsia="en-US"/>
            </w:rPr>
          </w:pPr>
          <w:r>
            <w:rPr>
              <w:noProof/>
            </w:rPr>
            <w:t>Requirement Implementation</w:t>
          </w:r>
          <w:r>
            <w:rPr>
              <w:noProof/>
            </w:rPr>
            <w:tab/>
          </w:r>
          <w:r>
            <w:rPr>
              <w:noProof/>
            </w:rPr>
            <w:fldChar w:fldCharType="begin"/>
          </w:r>
          <w:r>
            <w:rPr>
              <w:noProof/>
            </w:rPr>
            <w:instrText xml:space="preserve"> PAGEREF _Toc480540054 \h </w:instrText>
          </w:r>
          <w:r>
            <w:rPr>
              <w:noProof/>
            </w:rPr>
          </w:r>
          <w:r>
            <w:rPr>
              <w:noProof/>
            </w:rPr>
            <w:fldChar w:fldCharType="separate"/>
          </w:r>
          <w:r>
            <w:rPr>
              <w:noProof/>
            </w:rPr>
            <w:t>4</w:t>
          </w:r>
          <w:r>
            <w:rPr>
              <w:noProof/>
            </w:rPr>
            <w:fldChar w:fldCharType="end"/>
          </w:r>
        </w:p>
        <w:p w14:paraId="1B04D722" w14:textId="77777777" w:rsidR="00842419" w:rsidRDefault="00842419">
          <w:pPr>
            <w:pStyle w:val="TOC3"/>
            <w:tabs>
              <w:tab w:val="right" w:leader="dot" w:pos="8630"/>
            </w:tabs>
            <w:rPr>
              <w:rFonts w:eastAsiaTheme="minorEastAsia"/>
              <w:noProof/>
              <w:color w:val="auto"/>
              <w:lang w:eastAsia="en-US"/>
            </w:rPr>
          </w:pPr>
          <w:r>
            <w:rPr>
              <w:noProof/>
            </w:rPr>
            <w:t>Noteworthy HTML/CSS/JavaScript implementation</w:t>
          </w:r>
          <w:r>
            <w:rPr>
              <w:noProof/>
            </w:rPr>
            <w:tab/>
          </w:r>
          <w:r>
            <w:rPr>
              <w:noProof/>
            </w:rPr>
            <w:fldChar w:fldCharType="begin"/>
          </w:r>
          <w:r>
            <w:rPr>
              <w:noProof/>
            </w:rPr>
            <w:instrText xml:space="preserve"> PAGEREF _Toc480540055 \h </w:instrText>
          </w:r>
          <w:r>
            <w:rPr>
              <w:noProof/>
            </w:rPr>
          </w:r>
          <w:r>
            <w:rPr>
              <w:noProof/>
            </w:rPr>
            <w:fldChar w:fldCharType="separate"/>
          </w:r>
          <w:r>
            <w:rPr>
              <w:noProof/>
            </w:rPr>
            <w:t>4</w:t>
          </w:r>
          <w:r>
            <w:rPr>
              <w:noProof/>
            </w:rPr>
            <w:fldChar w:fldCharType="end"/>
          </w:r>
        </w:p>
        <w:p w14:paraId="23BDF48B" w14:textId="77777777" w:rsidR="00842419" w:rsidRDefault="00842419">
          <w:pPr>
            <w:pStyle w:val="TOC3"/>
            <w:tabs>
              <w:tab w:val="right" w:leader="dot" w:pos="8630"/>
            </w:tabs>
            <w:rPr>
              <w:rFonts w:eastAsiaTheme="minorEastAsia"/>
              <w:noProof/>
              <w:color w:val="auto"/>
              <w:lang w:eastAsia="en-US"/>
            </w:rPr>
          </w:pPr>
          <w:r>
            <w:rPr>
              <w:noProof/>
            </w:rPr>
            <w:t>Validation Errors and Fixes</w:t>
          </w:r>
          <w:r>
            <w:rPr>
              <w:noProof/>
            </w:rPr>
            <w:tab/>
          </w:r>
          <w:r>
            <w:rPr>
              <w:noProof/>
            </w:rPr>
            <w:fldChar w:fldCharType="begin"/>
          </w:r>
          <w:r>
            <w:rPr>
              <w:noProof/>
            </w:rPr>
            <w:instrText xml:space="preserve"> PAGEREF _Toc480540056 \h </w:instrText>
          </w:r>
          <w:r>
            <w:rPr>
              <w:noProof/>
            </w:rPr>
          </w:r>
          <w:r>
            <w:rPr>
              <w:noProof/>
            </w:rPr>
            <w:fldChar w:fldCharType="separate"/>
          </w:r>
          <w:r>
            <w:rPr>
              <w:noProof/>
            </w:rPr>
            <w:t>5</w:t>
          </w:r>
          <w:r>
            <w:rPr>
              <w:noProof/>
            </w:rPr>
            <w:fldChar w:fldCharType="end"/>
          </w:r>
        </w:p>
        <w:p w14:paraId="495B2D05" w14:textId="77777777" w:rsidR="00842419" w:rsidRDefault="00842419">
          <w:pPr>
            <w:pStyle w:val="TOC3"/>
            <w:tabs>
              <w:tab w:val="right" w:leader="dot" w:pos="8630"/>
            </w:tabs>
            <w:rPr>
              <w:rFonts w:eastAsiaTheme="minorEastAsia"/>
              <w:noProof/>
              <w:color w:val="auto"/>
              <w:lang w:eastAsia="en-US"/>
            </w:rPr>
          </w:pPr>
          <w:r>
            <w:rPr>
              <w:noProof/>
            </w:rPr>
            <w:t>Third Party Tools &amp; Resources</w:t>
          </w:r>
          <w:r>
            <w:rPr>
              <w:noProof/>
            </w:rPr>
            <w:tab/>
          </w:r>
          <w:r>
            <w:rPr>
              <w:noProof/>
            </w:rPr>
            <w:fldChar w:fldCharType="begin"/>
          </w:r>
          <w:r>
            <w:rPr>
              <w:noProof/>
            </w:rPr>
            <w:instrText xml:space="preserve"> PAGEREF _Toc480540057 \h </w:instrText>
          </w:r>
          <w:r>
            <w:rPr>
              <w:noProof/>
            </w:rPr>
          </w:r>
          <w:r>
            <w:rPr>
              <w:noProof/>
            </w:rPr>
            <w:fldChar w:fldCharType="separate"/>
          </w:r>
          <w:r>
            <w:rPr>
              <w:noProof/>
            </w:rPr>
            <w:t>5</w:t>
          </w:r>
          <w:r>
            <w:rPr>
              <w:noProof/>
            </w:rPr>
            <w:fldChar w:fldCharType="end"/>
          </w:r>
        </w:p>
        <w:p w14:paraId="49DAFF51" w14:textId="77777777" w:rsidR="00842419" w:rsidRDefault="00842419">
          <w:pPr>
            <w:pStyle w:val="TOC2"/>
            <w:rPr>
              <w:rFonts w:eastAsiaTheme="minorEastAsia"/>
              <w:bCs w:val="0"/>
              <w:noProof/>
              <w:color w:val="auto"/>
              <w:szCs w:val="24"/>
              <w:lang w:eastAsia="en-US"/>
            </w:rPr>
          </w:pPr>
          <w:r>
            <w:rPr>
              <w:noProof/>
            </w:rPr>
            <w:t>Website Deployment Details</w:t>
          </w:r>
          <w:r>
            <w:rPr>
              <w:noProof/>
            </w:rPr>
            <w:tab/>
          </w:r>
          <w:r>
            <w:rPr>
              <w:noProof/>
            </w:rPr>
            <w:fldChar w:fldCharType="begin"/>
          </w:r>
          <w:r>
            <w:rPr>
              <w:noProof/>
            </w:rPr>
            <w:instrText xml:space="preserve"> PAGEREF _Toc480540058 \h </w:instrText>
          </w:r>
          <w:r>
            <w:rPr>
              <w:noProof/>
            </w:rPr>
          </w:r>
          <w:r>
            <w:rPr>
              <w:noProof/>
            </w:rPr>
            <w:fldChar w:fldCharType="separate"/>
          </w:r>
          <w:r>
            <w:rPr>
              <w:noProof/>
            </w:rPr>
            <w:t>6</w:t>
          </w:r>
          <w:r>
            <w:rPr>
              <w:noProof/>
            </w:rPr>
            <w:fldChar w:fldCharType="end"/>
          </w:r>
        </w:p>
        <w:p w14:paraId="7181B2D8" w14:textId="77777777" w:rsidR="00842419" w:rsidRDefault="00842419">
          <w:pPr>
            <w:pStyle w:val="TOC2"/>
            <w:rPr>
              <w:rFonts w:eastAsiaTheme="minorEastAsia"/>
              <w:bCs w:val="0"/>
              <w:noProof/>
              <w:color w:val="auto"/>
              <w:szCs w:val="24"/>
              <w:lang w:eastAsia="en-US"/>
            </w:rPr>
          </w:pPr>
          <w:r>
            <w:rPr>
              <w:noProof/>
            </w:rPr>
            <w:t>Team Report</w:t>
          </w:r>
          <w:r>
            <w:rPr>
              <w:noProof/>
            </w:rPr>
            <w:tab/>
          </w:r>
          <w:r>
            <w:rPr>
              <w:noProof/>
            </w:rPr>
            <w:fldChar w:fldCharType="begin"/>
          </w:r>
          <w:r>
            <w:rPr>
              <w:noProof/>
            </w:rPr>
            <w:instrText xml:space="preserve"> PAGEREF _Toc480540059 \h </w:instrText>
          </w:r>
          <w:r>
            <w:rPr>
              <w:noProof/>
            </w:rPr>
          </w:r>
          <w:r>
            <w:rPr>
              <w:noProof/>
            </w:rPr>
            <w:fldChar w:fldCharType="separate"/>
          </w:r>
          <w:r>
            <w:rPr>
              <w:noProof/>
            </w:rPr>
            <w:t>7</w:t>
          </w:r>
          <w:r>
            <w:rPr>
              <w:noProof/>
            </w:rPr>
            <w:fldChar w:fldCharType="end"/>
          </w:r>
        </w:p>
        <w:p w14:paraId="17B7024E" w14:textId="77777777" w:rsidR="00842419" w:rsidRDefault="00842419">
          <w:pPr>
            <w:pStyle w:val="TOC3"/>
            <w:tabs>
              <w:tab w:val="right" w:leader="dot" w:pos="8630"/>
            </w:tabs>
            <w:rPr>
              <w:rFonts w:eastAsiaTheme="minorEastAsia"/>
              <w:noProof/>
              <w:color w:val="auto"/>
              <w:lang w:eastAsia="en-US"/>
            </w:rPr>
          </w:pPr>
          <w:r>
            <w:rPr>
              <w:noProof/>
            </w:rPr>
            <w:t>How Work Was Split</w:t>
          </w:r>
          <w:r>
            <w:rPr>
              <w:noProof/>
            </w:rPr>
            <w:tab/>
          </w:r>
          <w:r>
            <w:rPr>
              <w:noProof/>
            </w:rPr>
            <w:fldChar w:fldCharType="begin"/>
          </w:r>
          <w:r>
            <w:rPr>
              <w:noProof/>
            </w:rPr>
            <w:instrText xml:space="preserve"> PAGEREF _Toc480540060 \h </w:instrText>
          </w:r>
          <w:r>
            <w:rPr>
              <w:noProof/>
            </w:rPr>
          </w:r>
          <w:r>
            <w:rPr>
              <w:noProof/>
            </w:rPr>
            <w:fldChar w:fldCharType="separate"/>
          </w:r>
          <w:r>
            <w:rPr>
              <w:noProof/>
            </w:rPr>
            <w:t>7</w:t>
          </w:r>
          <w:r>
            <w:rPr>
              <w:noProof/>
            </w:rPr>
            <w:fldChar w:fldCharType="end"/>
          </w:r>
        </w:p>
        <w:p w14:paraId="62E02B4C" w14:textId="77777777" w:rsidR="00842419" w:rsidRDefault="00842419">
          <w:pPr>
            <w:pStyle w:val="TOC3"/>
            <w:tabs>
              <w:tab w:val="right" w:leader="dot" w:pos="8630"/>
            </w:tabs>
            <w:rPr>
              <w:rFonts w:eastAsiaTheme="minorEastAsia"/>
              <w:noProof/>
              <w:color w:val="auto"/>
              <w:lang w:eastAsia="en-US"/>
            </w:rPr>
          </w:pPr>
          <w:r>
            <w:rPr>
              <w:noProof/>
            </w:rPr>
            <w:t>How well you worked as a team</w:t>
          </w:r>
          <w:r>
            <w:rPr>
              <w:noProof/>
            </w:rPr>
            <w:tab/>
          </w:r>
          <w:r>
            <w:rPr>
              <w:noProof/>
            </w:rPr>
            <w:fldChar w:fldCharType="begin"/>
          </w:r>
          <w:r>
            <w:rPr>
              <w:noProof/>
            </w:rPr>
            <w:instrText xml:space="preserve"> PAGEREF _Toc480540061 \h </w:instrText>
          </w:r>
          <w:r>
            <w:rPr>
              <w:noProof/>
            </w:rPr>
          </w:r>
          <w:r>
            <w:rPr>
              <w:noProof/>
            </w:rPr>
            <w:fldChar w:fldCharType="separate"/>
          </w:r>
          <w:r>
            <w:rPr>
              <w:noProof/>
            </w:rPr>
            <w:t>7</w:t>
          </w:r>
          <w:r>
            <w:rPr>
              <w:noProof/>
            </w:rPr>
            <w:fldChar w:fldCharType="end"/>
          </w:r>
        </w:p>
        <w:p w14:paraId="72052990" w14:textId="77777777" w:rsidR="00406ACD" w:rsidRDefault="00E11C29">
          <w:pPr>
            <w:sectPr w:rsidR="00406ACD">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14:paraId="4B18643C" w14:textId="77777777" w:rsidR="00DD73F7" w:rsidRDefault="00DD73F7" w:rsidP="00DD73F7">
      <w:pPr>
        <w:pStyle w:val="Heading2"/>
      </w:pPr>
      <w:bookmarkStart w:id="0" w:name="_Toc480540048"/>
      <w:r>
        <w:lastRenderedPageBreak/>
        <w:t>Website Overview</w:t>
      </w:r>
      <w:bookmarkEnd w:id="0"/>
    </w:p>
    <w:p w14:paraId="1E624F0D" w14:textId="12FCE73A" w:rsidR="00936A85" w:rsidRDefault="00437AC5" w:rsidP="00936A85">
      <w:r>
        <w:t>The website was build based on requirements to have a website which is mainly used for promoting a camera that can be used by beginners as well as by ambitious amateurs and even semi-professional photographers.</w:t>
      </w:r>
    </w:p>
    <w:p w14:paraId="0B3F5791" w14:textId="77777777" w:rsidR="00437AC5" w:rsidRDefault="00437AC5" w:rsidP="00936A85"/>
    <w:p w14:paraId="180F11B2" w14:textId="0B0BDD73" w:rsidR="00437AC5" w:rsidRPr="00936A85" w:rsidRDefault="00437AC5" w:rsidP="00936A85">
      <w:r>
        <w:t xml:space="preserve">The site is meant to provide an overview, some specs, accessories, e.g. lenses, tripods, straps, a camera review and a picture gallery, all embedded in </w:t>
      </w:r>
      <w:proofErr w:type="gramStart"/>
      <w:r>
        <w:t>a  general</w:t>
      </w:r>
      <w:proofErr w:type="gramEnd"/>
      <w:r>
        <w:t xml:space="preserve"> photography scheme.</w:t>
      </w:r>
    </w:p>
    <w:p w14:paraId="613B2EA9" w14:textId="77777777" w:rsidR="00437AC5" w:rsidRDefault="00437AC5"/>
    <w:p w14:paraId="5CD61C4E" w14:textId="77777777" w:rsidR="00685D84" w:rsidRDefault="00437AC5">
      <w:r>
        <w:t xml:space="preserve">The main (Home) page was made as an entry point only, a few pics, a few words and the main menu </w:t>
      </w:r>
      <w:proofErr w:type="gramStart"/>
      <w:r>
        <w:t>in order to</w:t>
      </w:r>
      <w:proofErr w:type="gramEnd"/>
      <w:r>
        <w:t xml:space="preserve"> broadcast a clear message what the site is about.</w:t>
      </w:r>
    </w:p>
    <w:p w14:paraId="704085A7" w14:textId="5B89E227" w:rsidR="00590D3F" w:rsidRDefault="00685D84">
      <w:r>
        <w:t>The “Features” page provide some features of the camera of choice (Nikon D610) whic</w:t>
      </w:r>
      <w:r w:rsidR="00867A27">
        <w:t>h was chos</w:t>
      </w:r>
      <w:r>
        <w:t xml:space="preserve">en by a team member and amateur photographer. </w:t>
      </w:r>
      <w:r w:rsidR="000665E7">
        <w:t>We just provide some main features and then link to the manufacturer’s product spec (Nik</w:t>
      </w:r>
      <w:r w:rsidR="00CD690D">
        <w:t xml:space="preserve">on is a registered trademark of Nikon </w:t>
      </w:r>
      <w:proofErr w:type="spellStart"/>
      <w:r w:rsidR="00590D3F">
        <w:t>Corportion</w:t>
      </w:r>
      <w:proofErr w:type="spellEnd"/>
      <w:r w:rsidR="00590D3F">
        <w:t>).</w:t>
      </w:r>
    </w:p>
    <w:p w14:paraId="57517076" w14:textId="77777777" w:rsidR="00867A27" w:rsidRDefault="00590D3F">
      <w:r>
        <w:t>The “User Review”</w:t>
      </w:r>
      <w:r w:rsidR="00867A27">
        <w:t xml:space="preserve"> provides a short review, written by photographer Bernd Weber and contains an overview of the camera but also outlines aspects which need attention.</w:t>
      </w:r>
    </w:p>
    <w:p w14:paraId="7915E843" w14:textId="77777777" w:rsidR="00867A27" w:rsidRDefault="00867A27">
      <w:r>
        <w:t>Some lenses accessories are found under “Accessories”, each with a short info.</w:t>
      </w:r>
    </w:p>
    <w:p w14:paraId="7CD306C5" w14:textId="77777777" w:rsidR="00E733E6" w:rsidRDefault="00867A27">
      <w:r>
        <w:t xml:space="preserve">The “Picture Gallery” shows sample pictures about different </w:t>
      </w:r>
      <w:r w:rsidR="00E733E6">
        <w:t>genres.</w:t>
      </w:r>
    </w:p>
    <w:p w14:paraId="439119E0" w14:textId="6B2EE113" w:rsidR="00DD73F7" w:rsidRPr="00323593" w:rsidRDefault="00E733E6">
      <w:r>
        <w:t>Finally, a contact form allows you to contact us.</w:t>
      </w:r>
      <w:r w:rsidR="00DD73F7">
        <w:br w:type="page"/>
      </w:r>
    </w:p>
    <w:p w14:paraId="309A7A72" w14:textId="77777777" w:rsidR="00DD73F7" w:rsidRDefault="00DD73F7" w:rsidP="00DD73F7">
      <w:pPr>
        <w:pStyle w:val="Heading2"/>
      </w:pPr>
      <w:bookmarkStart w:id="1" w:name="_Toc480540049"/>
      <w:r>
        <w:lastRenderedPageBreak/>
        <w:t>Wire Frames</w:t>
      </w:r>
      <w:bookmarkEnd w:id="1"/>
    </w:p>
    <w:p w14:paraId="7F8FA86A" w14:textId="77777777" w:rsidR="00E12371" w:rsidRDefault="00E12371" w:rsidP="00E12371">
      <w:pPr>
        <w:pStyle w:val="Heading3"/>
      </w:pPr>
      <w:bookmarkStart w:id="2" w:name="_Toc480540050"/>
      <w:r>
        <w:t>Main page</w:t>
      </w:r>
      <w:bookmarkEnd w:id="2"/>
    </w:p>
    <w:p w14:paraId="2C79E48F" w14:textId="1937761A" w:rsidR="0052637A" w:rsidRDefault="00E12371" w:rsidP="00E12371">
      <w:r>
        <w:rPr>
          <w:noProof/>
          <w:lang w:val="en-GB" w:eastAsia="en-GB"/>
        </w:rPr>
        <w:drawing>
          <wp:inline distT="0" distB="0" distL="0" distR="0" wp14:anchorId="5C042C1A" wp14:editId="7B9ADA15">
            <wp:extent cx="5486400" cy="325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54375"/>
                    </a:xfrm>
                    <a:prstGeom prst="rect">
                      <a:avLst/>
                    </a:prstGeom>
                  </pic:spPr>
                </pic:pic>
              </a:graphicData>
            </a:graphic>
          </wp:inline>
        </w:drawing>
      </w:r>
    </w:p>
    <w:p w14:paraId="0DB5F9A9" w14:textId="77777777" w:rsidR="0052637A" w:rsidRDefault="0052637A" w:rsidP="0052637A">
      <w:pPr>
        <w:pStyle w:val="Heading3"/>
      </w:pPr>
      <w:bookmarkStart w:id="3" w:name="_Toc480540051"/>
      <w:r>
        <w:t>Features</w:t>
      </w:r>
      <w:bookmarkEnd w:id="3"/>
    </w:p>
    <w:p w14:paraId="5B41FDE4" w14:textId="391A1288" w:rsidR="0052637A" w:rsidRDefault="0052637A" w:rsidP="00E12371">
      <w:r>
        <w:rPr>
          <w:noProof/>
          <w:lang w:val="en-GB" w:eastAsia="en-GB"/>
        </w:rPr>
        <w:drawing>
          <wp:inline distT="0" distB="0" distL="0" distR="0" wp14:anchorId="3845AB79" wp14:editId="6AE54932">
            <wp:extent cx="54864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25800"/>
                    </a:xfrm>
                    <a:prstGeom prst="rect">
                      <a:avLst/>
                    </a:prstGeom>
                  </pic:spPr>
                </pic:pic>
              </a:graphicData>
            </a:graphic>
          </wp:inline>
        </w:drawing>
      </w:r>
    </w:p>
    <w:p w14:paraId="268B0082" w14:textId="7EAD562E" w:rsidR="00E12371" w:rsidRDefault="00E12371" w:rsidP="00E12371">
      <w:pPr>
        <w:pStyle w:val="Heading3"/>
      </w:pPr>
      <w:bookmarkStart w:id="4" w:name="_Toc480540052"/>
      <w:r>
        <w:lastRenderedPageBreak/>
        <w:t>Lenses</w:t>
      </w:r>
      <w:bookmarkEnd w:id="4"/>
    </w:p>
    <w:p w14:paraId="5AD01AF8" w14:textId="7B0542EC" w:rsidR="00E12371" w:rsidRDefault="00E12371" w:rsidP="00E12371">
      <w:r>
        <w:rPr>
          <w:noProof/>
          <w:lang w:val="en-GB" w:eastAsia="en-GB"/>
        </w:rPr>
        <w:drawing>
          <wp:inline distT="0" distB="0" distL="0" distR="0" wp14:anchorId="13E543A2" wp14:editId="23628C57">
            <wp:extent cx="5486400" cy="577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s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774690"/>
                    </a:xfrm>
                    <a:prstGeom prst="rect">
                      <a:avLst/>
                    </a:prstGeom>
                  </pic:spPr>
                </pic:pic>
              </a:graphicData>
            </a:graphic>
          </wp:inline>
        </w:drawing>
      </w:r>
    </w:p>
    <w:p w14:paraId="7CA78A76" w14:textId="77777777" w:rsidR="00E12371" w:rsidRDefault="00E12371" w:rsidP="00E12371"/>
    <w:p w14:paraId="4277C010" w14:textId="2B6120BA" w:rsidR="00E12371" w:rsidRDefault="00E12371" w:rsidP="00E12371"/>
    <w:p w14:paraId="070FEE92" w14:textId="77777777" w:rsidR="00E12371" w:rsidRPr="00E12371" w:rsidRDefault="00E12371" w:rsidP="00E12371"/>
    <w:p w14:paraId="3D9F4ED9" w14:textId="77777777" w:rsidR="00E12371" w:rsidRDefault="00E12371" w:rsidP="00E12371"/>
    <w:p w14:paraId="440C5530" w14:textId="453CEA8F" w:rsidR="00DD73F7" w:rsidRDefault="00DD73F7" w:rsidP="00E12371">
      <w:r>
        <w:br w:type="page"/>
      </w:r>
    </w:p>
    <w:p w14:paraId="5E6B71B9" w14:textId="77777777" w:rsidR="00DD73F7" w:rsidRDefault="00DD73F7" w:rsidP="00DD73F7">
      <w:pPr>
        <w:pStyle w:val="Heading2"/>
      </w:pPr>
      <w:bookmarkStart w:id="5" w:name="_Toc480540053"/>
      <w:r>
        <w:lastRenderedPageBreak/>
        <w:t>Production Details</w:t>
      </w:r>
      <w:bookmarkEnd w:id="5"/>
    </w:p>
    <w:p w14:paraId="4391B095" w14:textId="61E33059" w:rsidR="00DD73F7" w:rsidRDefault="00176D0E" w:rsidP="00176D0E">
      <w:pPr>
        <w:pStyle w:val="Heading3"/>
      </w:pPr>
      <w:bookmarkStart w:id="6" w:name="_Toc480540054"/>
      <w:r>
        <w:t>Requirement</w:t>
      </w:r>
      <w:r w:rsidR="00911F2B">
        <w:t>s</w:t>
      </w:r>
      <w:r>
        <w:t xml:space="preserve"> Implementation</w:t>
      </w:r>
      <w:bookmarkEnd w:id="6"/>
    </w:p>
    <w:p w14:paraId="1AEC50ED" w14:textId="39FC34EE" w:rsidR="00176D0E" w:rsidRDefault="00895231" w:rsidP="00DD73F7">
      <w:r>
        <w:t xml:space="preserve">Taking the given </w:t>
      </w:r>
      <w:proofErr w:type="spellStart"/>
      <w:r>
        <w:t>reauirement</w:t>
      </w:r>
      <w:proofErr w:type="spellEnd"/>
      <w:r>
        <w:t xml:space="preserve">, we went back </w:t>
      </w:r>
      <w:proofErr w:type="gramStart"/>
      <w:r>
        <w:t>to  a</w:t>
      </w:r>
      <w:proofErr w:type="gramEnd"/>
      <w:r>
        <w:t xml:space="preserve"> brainstorming to find the right topic for the site. Once the </w:t>
      </w:r>
      <w:proofErr w:type="spellStart"/>
      <w:r>
        <w:t>poduct</w:t>
      </w:r>
      <w:proofErr w:type="spellEnd"/>
      <w:r>
        <w:t xml:space="preserve"> – the subject – of the site was clear we started to define the number of pages that we wanted to have as well as general aspects, e.g. keep the site clean and clear, how did we want to look the site on every page (kind of a “corporate design” with the option to define the </w:t>
      </w:r>
      <w:proofErr w:type="spellStart"/>
      <w:r w:rsidR="00CE2087">
        <w:t>colours</w:t>
      </w:r>
      <w:proofErr w:type="spellEnd"/>
      <w:r w:rsidR="00CE2087">
        <w:t xml:space="preserve"> and other visual elements at later stage (when we saw that the idea and the structure worked out.</w:t>
      </w:r>
    </w:p>
    <w:p w14:paraId="1C38615F" w14:textId="057FA202" w:rsidR="00CE2087" w:rsidRDefault="00CE2087" w:rsidP="00DD73F7">
      <w:r>
        <w:t xml:space="preserve">The next step was to create the wireframe to define the structure for the site. </w:t>
      </w:r>
      <w:proofErr w:type="spellStart"/>
      <w:r>
        <w:t>Onc</w:t>
      </w:r>
      <w:proofErr w:type="spellEnd"/>
      <w:r>
        <w:t xml:space="preserve"> this was done, the coding started, together with the collection of information and pictures.</w:t>
      </w:r>
    </w:p>
    <w:p w14:paraId="76E94ADE" w14:textId="77777777" w:rsidR="00176D0E" w:rsidRDefault="00176D0E" w:rsidP="00176D0E">
      <w:pPr>
        <w:pStyle w:val="Heading3"/>
      </w:pPr>
      <w:bookmarkStart w:id="7" w:name="_Toc480540055"/>
      <w:r>
        <w:t>N</w:t>
      </w:r>
      <w:r w:rsidR="00DD73F7">
        <w:t>oteworthy HTML</w:t>
      </w:r>
      <w:r>
        <w:t>/CSS/JavaScript implementation</w:t>
      </w:r>
      <w:bookmarkEnd w:id="7"/>
      <w:r>
        <w:t xml:space="preserve"> </w:t>
      </w:r>
    </w:p>
    <w:p w14:paraId="75395D3D" w14:textId="41D02AE1" w:rsidR="00574C90" w:rsidRDefault="00574C90" w:rsidP="00574C90">
      <w:pPr>
        <w:pStyle w:val="Heading4"/>
      </w:pPr>
      <w:r>
        <w:t>Skeleton CSS</w:t>
      </w:r>
      <w:r w:rsidR="00164A65">
        <w:t xml:space="preserve"> - </w:t>
      </w:r>
      <w:r w:rsidR="00164A65" w:rsidRPr="00164A65">
        <w:t>http://getskeleton.com/</w:t>
      </w:r>
    </w:p>
    <w:p w14:paraId="269C79A2" w14:textId="65CE811E" w:rsidR="00176D0E" w:rsidRDefault="00A5132A" w:rsidP="00DD73F7">
      <w:r>
        <w:t xml:space="preserve">Skeleton is a </w:t>
      </w:r>
      <w:r w:rsidR="00E048D1">
        <w:t>light-weight,</w:t>
      </w:r>
      <w:r>
        <w:t xml:space="preserve"> </w:t>
      </w:r>
      <w:r w:rsidR="00E048D1">
        <w:t>responsive</w:t>
      </w:r>
      <w:r>
        <w:t xml:space="preserve"> </w:t>
      </w:r>
      <w:proofErr w:type="spellStart"/>
      <w:r>
        <w:t>css</w:t>
      </w:r>
      <w:proofErr w:type="spellEnd"/>
      <w:r>
        <w:t xml:space="preserve"> framework.</w:t>
      </w:r>
      <w:r w:rsidR="00D47B7E">
        <w:t xml:space="preserve"> It </w:t>
      </w:r>
      <w:r w:rsidR="00C65522">
        <w:t>provides</w:t>
      </w:r>
      <w:r w:rsidR="00D47B7E">
        <w:t xml:space="preserve"> a 12-column grid </w:t>
      </w:r>
      <w:r w:rsidR="00C65522">
        <w:t>which is used for layout on the site.</w:t>
      </w:r>
    </w:p>
    <w:p w14:paraId="4B44A277" w14:textId="6A194D35" w:rsidR="00147071" w:rsidRDefault="00147071" w:rsidP="00147071">
      <w:pPr>
        <w:pStyle w:val="Heading4"/>
      </w:pPr>
      <w:r>
        <w:t xml:space="preserve">Home </w:t>
      </w:r>
      <w:r w:rsidR="006907FC">
        <w:t>P</w:t>
      </w:r>
      <w:r>
        <w:t>age Hero Image Slideshow</w:t>
      </w:r>
    </w:p>
    <w:p w14:paraId="7C82BC54" w14:textId="3E7FE484" w:rsidR="00B42E91" w:rsidRDefault="00B42E91" w:rsidP="00B42E91">
      <w:r>
        <w:t xml:space="preserve">TODO </w:t>
      </w:r>
      <w:proofErr w:type="gramStart"/>
      <w:r>
        <w:t>To</w:t>
      </w:r>
      <w:proofErr w:type="gramEnd"/>
      <w:r>
        <w:t xml:space="preserve"> get started right away, just tap any placeholder text (such as this) and start typing.</w:t>
      </w:r>
    </w:p>
    <w:p w14:paraId="0B54F81A" w14:textId="17106957" w:rsidR="00574C90" w:rsidRDefault="00574C90" w:rsidP="00574C90">
      <w:pPr>
        <w:pStyle w:val="Heading4"/>
      </w:pPr>
      <w:r>
        <w:t>Galleria</w:t>
      </w:r>
      <w:r w:rsidR="00164A65">
        <w:t xml:space="preserve"> - </w:t>
      </w:r>
      <w:r w:rsidR="00164A65" w:rsidRPr="00164A65">
        <w:t>https://galleria.io/</w:t>
      </w:r>
    </w:p>
    <w:p w14:paraId="7EFABF84" w14:textId="552ED64C" w:rsidR="00574C90" w:rsidRDefault="008149B0" w:rsidP="00DD73F7">
      <w:r>
        <w:t xml:space="preserve">The Sample Photos page uses the </w:t>
      </w:r>
      <w:proofErr w:type="spellStart"/>
      <w:r>
        <w:t>javascript</w:t>
      </w:r>
      <w:proofErr w:type="spellEnd"/>
      <w:r>
        <w:t xml:space="preserve"> Galleria framework. This is a simple framework which requires the code be downloaded and included with the website, and then included in the &lt;head&gt; of the page. It is also necessary to import jQuery to the page.</w:t>
      </w:r>
    </w:p>
    <w:p w14:paraId="00E00485" w14:textId="6D5A1013" w:rsidR="008149B0" w:rsidRDefault="008149B0" w:rsidP="00DD73F7">
      <w:r>
        <w:lastRenderedPageBreak/>
        <w:t xml:space="preserve">Then, there needs to be some simple </w:t>
      </w:r>
      <w:proofErr w:type="spellStart"/>
      <w:r>
        <w:t>javascript</w:t>
      </w:r>
      <w:proofErr w:type="spellEnd"/>
      <w:r>
        <w:t xml:space="preserve"> on the page to load and run the gallery. This will display all </w:t>
      </w:r>
      <w:proofErr w:type="spellStart"/>
      <w:r>
        <w:t>img</w:t>
      </w:r>
      <w:proofErr w:type="spellEnd"/>
      <w:r>
        <w:t xml:space="preserve"> elements in “galleria”</w:t>
      </w:r>
      <w:r w:rsidR="00D77392">
        <w:t xml:space="preserve"> div.</w:t>
      </w:r>
    </w:p>
    <w:p w14:paraId="44322AE5" w14:textId="73DB6F9A" w:rsidR="00D47B7E" w:rsidRDefault="00EE64CA" w:rsidP="00D47B7E">
      <w:pPr>
        <w:pStyle w:val="Heading4"/>
      </w:pPr>
      <w:r>
        <w:t xml:space="preserve">Responsive </w:t>
      </w:r>
      <w:r w:rsidR="00D47B7E">
        <w:t>Main Menu</w:t>
      </w:r>
    </w:p>
    <w:p w14:paraId="45C66EBB" w14:textId="557C0D8B" w:rsidR="00D47B7E" w:rsidRDefault="00D47B7E" w:rsidP="00DD73F7">
      <w:r>
        <w:t xml:space="preserve">Inspired by W3Schools - </w:t>
      </w:r>
      <w:r w:rsidRPr="00D47B7E">
        <w:t>https://www.w3schools.com/howto/howto_js_topnav_responsive.asp</w:t>
      </w:r>
    </w:p>
    <w:p w14:paraId="53A47EA3" w14:textId="4F4B2A7A" w:rsidR="00D47B7E" w:rsidRDefault="00F45D0B" w:rsidP="00DD73F7">
      <w:r>
        <w:t>A simple responsive menu which collapses the items into a drop-down menu when the webpage shrinks small enough.</w:t>
      </w:r>
    </w:p>
    <w:p w14:paraId="5BF30235" w14:textId="77777777" w:rsidR="00DD73F7" w:rsidRDefault="00176D0E" w:rsidP="00176D0E">
      <w:pPr>
        <w:pStyle w:val="Heading3"/>
      </w:pPr>
      <w:bookmarkStart w:id="8" w:name="_Toc480540056"/>
      <w:r>
        <w:t>Validation Errors and Fixes</w:t>
      </w:r>
      <w:bookmarkEnd w:id="8"/>
    </w:p>
    <w:p w14:paraId="233FB647" w14:textId="6B2A8A39" w:rsidR="00176D0E" w:rsidRDefault="0098672C" w:rsidP="00DD73F7">
      <w:r>
        <w:t>John</w:t>
      </w:r>
      <w:bookmarkStart w:id="9" w:name="_GoBack"/>
      <w:bookmarkEnd w:id="9"/>
    </w:p>
    <w:p w14:paraId="5E407B56" w14:textId="77777777" w:rsidR="00DD73F7" w:rsidRDefault="00176D0E" w:rsidP="00176D0E">
      <w:pPr>
        <w:pStyle w:val="Heading3"/>
      </w:pPr>
      <w:bookmarkStart w:id="10" w:name="_Toc480540057"/>
      <w:r>
        <w:t>Third Party Tools &amp; Resources</w:t>
      </w:r>
      <w:bookmarkEnd w:id="10"/>
      <w:r w:rsidR="00DD73F7">
        <w:t xml:space="preserve"> </w:t>
      </w:r>
    </w:p>
    <w:p w14:paraId="7E159705" w14:textId="1B5A0E90" w:rsidR="006907FC" w:rsidRDefault="006907FC" w:rsidP="006907FC">
      <w:r>
        <w:t xml:space="preserve">Skeleton CSS - </w:t>
      </w:r>
      <w:hyperlink r:id="rId15" w:history="1">
        <w:r w:rsidRPr="00E17C9A">
          <w:rPr>
            <w:rStyle w:val="Hyperlink"/>
          </w:rPr>
          <w:t>http://getskeleton.com/</w:t>
        </w:r>
      </w:hyperlink>
    </w:p>
    <w:p w14:paraId="2CDB730B" w14:textId="423D5AC1" w:rsidR="006907FC" w:rsidRDefault="006907FC" w:rsidP="006907FC">
      <w:r>
        <w:t xml:space="preserve">Galleria - </w:t>
      </w:r>
      <w:hyperlink r:id="rId16" w:history="1">
        <w:r w:rsidRPr="00E17C9A">
          <w:rPr>
            <w:rStyle w:val="Hyperlink"/>
          </w:rPr>
          <w:t>https://galleria.io/</w:t>
        </w:r>
      </w:hyperlink>
    </w:p>
    <w:p w14:paraId="79D92E68" w14:textId="4F149638" w:rsidR="006907FC" w:rsidRDefault="006907FC" w:rsidP="006907FC">
      <w:r>
        <w:t xml:space="preserve">W3Schools - </w:t>
      </w:r>
      <w:hyperlink r:id="rId17" w:history="1">
        <w:r w:rsidRPr="00E17C9A">
          <w:rPr>
            <w:rStyle w:val="Hyperlink"/>
          </w:rPr>
          <w:t>https://www.w3schools.com/howto/howto_js_topnav_responsive.asp</w:t>
        </w:r>
      </w:hyperlink>
    </w:p>
    <w:p w14:paraId="43C17EE0" w14:textId="77777777" w:rsidR="006907FC" w:rsidRPr="006907FC" w:rsidRDefault="006907FC" w:rsidP="006907FC"/>
    <w:p w14:paraId="75F75742" w14:textId="77777777" w:rsidR="006907FC" w:rsidRPr="006907FC" w:rsidRDefault="006907FC" w:rsidP="006907FC"/>
    <w:p w14:paraId="6AC87F43" w14:textId="1D4F8657" w:rsidR="00DD73F7" w:rsidRDefault="00DD73F7" w:rsidP="006907FC">
      <w:pPr>
        <w:pStyle w:val="Heading4"/>
      </w:pPr>
      <w:r>
        <w:br w:type="page"/>
      </w:r>
    </w:p>
    <w:p w14:paraId="28C71232" w14:textId="77777777" w:rsidR="00DD73F7" w:rsidRDefault="00DD73F7" w:rsidP="00DD73F7">
      <w:pPr>
        <w:pStyle w:val="Heading2"/>
      </w:pPr>
      <w:bookmarkStart w:id="11" w:name="_Toc480540058"/>
      <w:r>
        <w:lastRenderedPageBreak/>
        <w:t>Website Deployment Details</w:t>
      </w:r>
      <w:bookmarkEnd w:id="11"/>
    </w:p>
    <w:p w14:paraId="7811CE85" w14:textId="0636A053" w:rsidR="00DD73F7" w:rsidRDefault="00323593" w:rsidP="00DD73F7">
      <w:r>
        <w:t>Website was built u</w:t>
      </w:r>
      <w:r w:rsidR="00AA17CD">
        <w:t>sing GitHub for source control.</w:t>
      </w:r>
      <w:r w:rsidR="00A962DA">
        <w:t xml:space="preserve"> </w:t>
      </w:r>
      <w:r>
        <w:t xml:space="preserve">As the website consists of mainly simple pages and client side </w:t>
      </w:r>
      <w:proofErr w:type="spellStart"/>
      <w:r>
        <w:t>javascript</w:t>
      </w:r>
      <w:proofErr w:type="spellEnd"/>
      <w:r>
        <w:t>, we also decided to deploy the page on GitHub.</w:t>
      </w:r>
    </w:p>
    <w:p w14:paraId="1F867205" w14:textId="28FE2B16" w:rsidR="00AA17CD" w:rsidRDefault="00AA17CD" w:rsidP="00DD73F7">
      <w:r>
        <w:t xml:space="preserve">We felt that using </w:t>
      </w:r>
      <w:proofErr w:type="spellStart"/>
      <w:r>
        <w:t>GearHost</w:t>
      </w:r>
      <w:proofErr w:type="spellEnd"/>
      <w:r>
        <w:t xml:space="preserve"> or some other similar service to be overkill. There were also some issues in accessing sites deployed on </w:t>
      </w:r>
      <w:proofErr w:type="spellStart"/>
      <w:r>
        <w:t>GearHost</w:t>
      </w:r>
      <w:proofErr w:type="spellEnd"/>
      <w:r>
        <w:t xml:space="preserve"> from the IBM network, and this would have caused problems with the demo.</w:t>
      </w:r>
    </w:p>
    <w:p w14:paraId="206EB8A5" w14:textId="77777777" w:rsidR="00DD73F7" w:rsidRDefault="00DD73F7">
      <w:r>
        <w:br w:type="page"/>
      </w:r>
    </w:p>
    <w:p w14:paraId="52AE5081" w14:textId="77777777" w:rsidR="00DD73F7" w:rsidRDefault="00DD73F7" w:rsidP="00DD73F7">
      <w:pPr>
        <w:pStyle w:val="Heading2"/>
      </w:pPr>
      <w:bookmarkStart w:id="12" w:name="_Toc480540059"/>
      <w:r>
        <w:lastRenderedPageBreak/>
        <w:t>Team Report</w:t>
      </w:r>
      <w:bookmarkEnd w:id="12"/>
    </w:p>
    <w:p w14:paraId="24BF466B" w14:textId="4AC65331" w:rsidR="0052637A" w:rsidRDefault="0052637A" w:rsidP="0052637A">
      <w:pPr>
        <w:pStyle w:val="Heading3"/>
      </w:pPr>
      <w:bookmarkStart w:id="13" w:name="_Toc480540060"/>
      <w:r>
        <w:t>How Work Was Split</w:t>
      </w:r>
      <w:bookmarkEnd w:id="13"/>
    </w:p>
    <w:p w14:paraId="7E658AA9" w14:textId="49F184CF" w:rsidR="00176D0E" w:rsidRDefault="00B42E91" w:rsidP="00DD73F7">
      <w:r>
        <w:t xml:space="preserve">TODO </w:t>
      </w:r>
      <w:r w:rsidR="00176D0E">
        <w:t>who did what</w:t>
      </w:r>
    </w:p>
    <w:p w14:paraId="03FAE240" w14:textId="77777777" w:rsidR="0052637A" w:rsidRDefault="0052637A" w:rsidP="00DD73F7"/>
    <w:p w14:paraId="18857B38" w14:textId="00602A80" w:rsidR="00DD73F7" w:rsidRDefault="0052637A" w:rsidP="0052637A">
      <w:pPr>
        <w:pStyle w:val="Heading3"/>
      </w:pPr>
      <w:bookmarkStart w:id="14" w:name="_Toc480540061"/>
      <w:r>
        <w:t>H</w:t>
      </w:r>
      <w:r w:rsidR="00176D0E">
        <w:t>ow well you worked as a team</w:t>
      </w:r>
      <w:bookmarkEnd w:id="14"/>
    </w:p>
    <w:p w14:paraId="044B33CA" w14:textId="0CC05ECE" w:rsidR="0052637A" w:rsidRPr="00DD73F7" w:rsidRDefault="00B42E91" w:rsidP="00B42E91">
      <w:r>
        <w:t xml:space="preserve">TODO </w:t>
      </w:r>
      <w:proofErr w:type="gramStart"/>
      <w:r>
        <w:t>To</w:t>
      </w:r>
      <w:proofErr w:type="gramEnd"/>
      <w:r>
        <w:t xml:space="preserve"> get started right away, just tap any placeholder text (such as this) and start typing.</w:t>
      </w:r>
    </w:p>
    <w:sectPr w:rsidR="0052637A" w:rsidRPr="00DD73F7">
      <w:footerReference w:type="default" r:id="rId18"/>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E35A8" w14:textId="77777777" w:rsidR="001354BA" w:rsidRDefault="001354BA">
      <w:pPr>
        <w:spacing w:after="0" w:line="240" w:lineRule="auto"/>
      </w:pPr>
      <w:r>
        <w:separator/>
      </w:r>
    </w:p>
  </w:endnote>
  <w:endnote w:type="continuationSeparator" w:id="0">
    <w:p w14:paraId="1FBBFA4B" w14:textId="77777777" w:rsidR="001354BA" w:rsidRDefault="00135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32B7F685" w14:textId="77777777" w:rsidR="00406ACD" w:rsidRDefault="00E11C29">
        <w:pPr>
          <w:pStyle w:val="Footer"/>
        </w:pPr>
        <w:r>
          <w:fldChar w:fldCharType="begin"/>
        </w:r>
        <w:r>
          <w:instrText xml:space="preserve"> PAGE   \* MERGEFORMAT </w:instrText>
        </w:r>
        <w:r>
          <w:fldChar w:fldCharType="separate"/>
        </w:r>
        <w:r w:rsidR="0098672C">
          <w:rPr>
            <w:noProof/>
          </w:rPr>
          <w:t>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732E4" w14:textId="77777777" w:rsidR="001354BA" w:rsidRDefault="001354BA">
      <w:pPr>
        <w:spacing w:after="0" w:line="240" w:lineRule="auto"/>
      </w:pPr>
      <w:r>
        <w:separator/>
      </w:r>
    </w:p>
  </w:footnote>
  <w:footnote w:type="continuationSeparator" w:id="0">
    <w:p w14:paraId="278EC23C" w14:textId="77777777" w:rsidR="001354BA" w:rsidRDefault="001354B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10"/>
  </w:num>
  <w:num w:numId="5">
    <w:abstractNumId w:val="10"/>
  </w:num>
  <w:num w:numId="6">
    <w:abstractNumId w:val="8"/>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3F7"/>
    <w:rsid w:val="000665E7"/>
    <w:rsid w:val="000C07A3"/>
    <w:rsid w:val="001354BA"/>
    <w:rsid w:val="00147071"/>
    <w:rsid w:val="00164A65"/>
    <w:rsid w:val="00176D0E"/>
    <w:rsid w:val="00323593"/>
    <w:rsid w:val="00370145"/>
    <w:rsid w:val="00406ACD"/>
    <w:rsid w:val="00437AC5"/>
    <w:rsid w:val="0052637A"/>
    <w:rsid w:val="00574C90"/>
    <w:rsid w:val="00590D3F"/>
    <w:rsid w:val="005929A4"/>
    <w:rsid w:val="005F6BF3"/>
    <w:rsid w:val="00685D84"/>
    <w:rsid w:val="006907FC"/>
    <w:rsid w:val="008149B0"/>
    <w:rsid w:val="00842419"/>
    <w:rsid w:val="00867A27"/>
    <w:rsid w:val="00895231"/>
    <w:rsid w:val="00911F2B"/>
    <w:rsid w:val="00936A85"/>
    <w:rsid w:val="0098672C"/>
    <w:rsid w:val="00A5132A"/>
    <w:rsid w:val="00A962DA"/>
    <w:rsid w:val="00AA17CD"/>
    <w:rsid w:val="00B121FD"/>
    <w:rsid w:val="00B42E91"/>
    <w:rsid w:val="00C65522"/>
    <w:rsid w:val="00CD690D"/>
    <w:rsid w:val="00CE2087"/>
    <w:rsid w:val="00D47B7E"/>
    <w:rsid w:val="00D77392"/>
    <w:rsid w:val="00DA1307"/>
    <w:rsid w:val="00DD73F7"/>
    <w:rsid w:val="00E048D1"/>
    <w:rsid w:val="00E11C29"/>
    <w:rsid w:val="00E12371"/>
    <w:rsid w:val="00E733E6"/>
    <w:rsid w:val="00EE64CA"/>
    <w:rsid w:val="00F45D0B"/>
    <w:rsid w:val="00FB6BA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C4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52637A"/>
    <w:pPr>
      <w:spacing w:after="100"/>
      <w:ind w:left="480"/>
    </w:pPr>
  </w:style>
  <w:style w:type="character" w:styleId="Hyperlink">
    <w:name w:val="Hyperlink"/>
    <w:basedOn w:val="DefaultParagraphFont"/>
    <w:uiPriority w:val="99"/>
    <w:unhideWhenUsed/>
    <w:rsid w:val="006907FC"/>
    <w:rPr>
      <w:color w:val="B67A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108">
      <w:bodyDiv w:val="1"/>
      <w:marLeft w:val="0"/>
      <w:marRight w:val="0"/>
      <w:marTop w:val="0"/>
      <w:marBottom w:val="0"/>
      <w:divBdr>
        <w:top w:val="none" w:sz="0" w:space="0" w:color="auto"/>
        <w:left w:val="none" w:sz="0" w:space="0" w:color="auto"/>
        <w:bottom w:val="none" w:sz="0" w:space="0" w:color="auto"/>
        <w:right w:val="none" w:sz="0" w:space="0" w:color="auto"/>
      </w:divBdr>
    </w:div>
    <w:div w:id="168705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getskeleton.com/" TargetMode="External"/><Relationship Id="rId16" Type="http://schemas.openxmlformats.org/officeDocument/2006/relationships/hyperlink" Target="https://galleria.io/" TargetMode="External"/><Relationship Id="rId17" Type="http://schemas.openxmlformats.org/officeDocument/2006/relationships/hyperlink" Target="https://www.w3schools.com/howto/howto_js_topnav_responsive.asp" TargetMode="Externa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hnfrazer/Library/Containers/com.microsoft.Word/Data/Library/Caches/1033/TM10002071/Paper%20with%20Cover%20and%20TOC.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2.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3.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855844C-FB0B-A445-91D1-80BA479A3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91</TotalTime>
  <Pages>9</Pages>
  <Words>716</Words>
  <Characters>4083</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Frazer</dc:creator>
  <cp:keywords/>
  <dc:description/>
  <cp:lastModifiedBy>BERND Weber</cp:lastModifiedBy>
  <cp:revision>20</cp:revision>
  <dcterms:created xsi:type="dcterms:W3CDTF">2017-04-21T09:55:00Z</dcterms:created>
  <dcterms:modified xsi:type="dcterms:W3CDTF">2017-04-22T15:02:00Z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