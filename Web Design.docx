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B8F14" w14:textId="77777777" w:rsidR="00406ACD" w:rsidRDefault="00DD73F7">
      <w:pPr>
        <w:pStyle w:val="Title"/>
      </w:pPr>
      <w:r>
        <w:t>Web Design</w:t>
      </w:r>
    </w:p>
    <w:p w14:paraId="5A8CC3DC" w14:textId="77777777" w:rsidR="00406ACD" w:rsidRDefault="005E02A1" w:rsidP="00DD73F7">
      <w:pPr>
        <w:pStyle w:val="Subtitle"/>
      </w:pPr>
      <w:r>
        <w:t>Subtitle</w:t>
      </w:r>
    </w:p>
    <w:p w14:paraId="6542C7B4" w14:textId="77777777" w:rsidR="00DD73F7" w:rsidRDefault="00DD73F7">
      <w:pPr>
        <w:pStyle w:val="Author"/>
      </w:pPr>
      <w:r>
        <w:t>Bernd Webber - x</w:t>
      </w:r>
    </w:p>
    <w:p w14:paraId="4DF43D19" w14:textId="77777777" w:rsidR="00406ACD" w:rsidRDefault="00DD73F7">
      <w:pPr>
        <w:pStyle w:val="Author"/>
      </w:pPr>
      <w:r>
        <w:t>John Frazer - x16138015</w:t>
      </w:r>
    </w:p>
    <w:p w14:paraId="2DD8D9D3" w14:textId="77777777" w:rsidR="00DD73F7" w:rsidRDefault="00DD73F7">
      <w:pPr>
        <w:pStyle w:val="Author"/>
      </w:pPr>
      <w:r w:rsidRPr="00DD73F7">
        <w:t>Said Abdulrahman</w:t>
      </w:r>
      <w:r>
        <w:t xml:space="preserve"> - x</w:t>
      </w:r>
    </w:p>
    <w:p w14:paraId="73294326" w14:textId="77777777" w:rsidR="00406ACD" w:rsidRDefault="005E02A1"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101FE4C" w14:textId="77777777" w:rsidR="00406ACD" w:rsidRDefault="005E02A1">
          <w:pPr>
            <w:pStyle w:val="TOCHeading"/>
          </w:pPr>
          <w:r>
            <w:rPr>
              <w:rStyle w:val="Emphasis"/>
            </w:rPr>
            <w:t>TAble of</w:t>
          </w:r>
          <w:r>
            <w:rPr>
              <w:rStyle w:val="Emphasis"/>
            </w:rPr>
            <w:br/>
          </w:r>
          <w:r>
            <w:t>Cont</w:t>
          </w:r>
          <w:bookmarkStart w:id="0" w:name="_GoBack"/>
          <w:bookmarkEnd w:id="0"/>
          <w:r>
            <w:t>ents</w:t>
          </w:r>
        </w:p>
        <w:p w14:paraId="6F6EDAB9" w14:textId="77777777" w:rsidR="0052637A" w:rsidRDefault="005E02A1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52637A">
            <w:rPr>
              <w:noProof/>
            </w:rPr>
            <w:t>Website Overview</w:t>
          </w:r>
          <w:r w:rsidR="0052637A">
            <w:rPr>
              <w:noProof/>
            </w:rPr>
            <w:tab/>
          </w:r>
          <w:r w:rsidR="0052637A">
            <w:rPr>
              <w:noProof/>
            </w:rPr>
            <w:fldChar w:fldCharType="begin"/>
          </w:r>
          <w:r w:rsidR="0052637A">
            <w:rPr>
              <w:noProof/>
            </w:rPr>
            <w:instrText xml:space="preserve"> PAGEREF _Toc480536660 \h </w:instrText>
          </w:r>
          <w:r w:rsidR="0052637A">
            <w:rPr>
              <w:noProof/>
            </w:rPr>
          </w:r>
          <w:r w:rsidR="0052637A">
            <w:rPr>
              <w:noProof/>
            </w:rPr>
            <w:fldChar w:fldCharType="separate"/>
          </w:r>
          <w:r w:rsidR="0052637A">
            <w:rPr>
              <w:noProof/>
            </w:rPr>
            <w:t>1</w:t>
          </w:r>
          <w:r w:rsidR="0052637A">
            <w:rPr>
              <w:noProof/>
            </w:rPr>
            <w:fldChar w:fldCharType="end"/>
          </w:r>
        </w:p>
        <w:p w14:paraId="0AC9CD38" w14:textId="77777777" w:rsidR="0052637A" w:rsidRDefault="0052637A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Wire Frames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AD280EE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Main page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8A93560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E719B17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Lenses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7577488" w14:textId="77777777" w:rsidR="0052637A" w:rsidRDefault="0052637A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Production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11E6192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Requirement 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591E18C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Noteworthy HTML/CSS/JavaScript 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886AAF2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Validation Errors and Fixes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159061D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Third Party Tools &amp;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F4C7EA6" w14:textId="77777777" w:rsidR="0052637A" w:rsidRDefault="0052637A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Website Deployment Details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A3604D" w14:textId="77777777" w:rsidR="0052637A" w:rsidRDefault="0052637A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US"/>
            </w:rPr>
          </w:pPr>
          <w:r>
            <w:rPr>
              <w:noProof/>
            </w:rPr>
            <w:t>Team Report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B23414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How Work Was Split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184AF65" w14:textId="77777777" w:rsidR="0052637A" w:rsidRDefault="0052637A">
          <w:pPr>
            <w:pStyle w:val="TOC3"/>
            <w:tabs>
              <w:tab w:val="right" w:leader="dot" w:pos="8630"/>
            </w:tabs>
            <w:rPr>
              <w:noProof/>
            </w:rPr>
          </w:pPr>
          <w:r>
            <w:rPr>
              <w:noProof/>
            </w:rPr>
            <w:t>How well you worked as a 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_Toc480536673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2052990" w14:textId="77777777" w:rsidR="00406ACD" w:rsidRDefault="005E02A1">
          <w:pPr>
            <w:sectPr w:rsidR="00406ACD">
              <w:pgSz w:w="12240" w:h="15840"/>
              <w:pgMar w:top="2520" w:right="1800" w:bottom="1728" w:left="1800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4B18643C" w14:textId="77777777" w:rsidR="00DD73F7" w:rsidRDefault="00DD73F7" w:rsidP="00DD73F7">
      <w:pPr>
        <w:pStyle w:val="Heading2"/>
      </w:pPr>
      <w:bookmarkStart w:id="1" w:name="_Toc480536660"/>
      <w:r>
        <w:lastRenderedPageBreak/>
        <w:t>Website Overview</w:t>
      </w:r>
      <w:bookmarkEnd w:id="1"/>
    </w:p>
    <w:p w14:paraId="439119E0" w14:textId="000D486A" w:rsidR="00DD73F7" w:rsidRPr="00323593" w:rsidRDefault="00DD73F7">
      <w:r>
        <w:t>To get started right away, just tap any placeholder text (such as this) and start typing.</w:t>
      </w:r>
      <w:r>
        <w:br w:type="page"/>
      </w:r>
    </w:p>
    <w:p w14:paraId="309A7A72" w14:textId="77777777" w:rsidR="00DD73F7" w:rsidRDefault="00DD73F7" w:rsidP="00DD73F7">
      <w:pPr>
        <w:pStyle w:val="Heading2"/>
      </w:pPr>
      <w:bookmarkStart w:id="2" w:name="_Toc480536661"/>
      <w:r>
        <w:lastRenderedPageBreak/>
        <w:t>Wire Frames</w:t>
      </w:r>
      <w:bookmarkEnd w:id="2"/>
    </w:p>
    <w:p w14:paraId="7F8FA86A" w14:textId="77777777" w:rsidR="00E12371" w:rsidRDefault="00E12371" w:rsidP="00E12371">
      <w:pPr>
        <w:pStyle w:val="Heading3"/>
      </w:pPr>
      <w:bookmarkStart w:id="3" w:name="_Toc480536662"/>
      <w:r>
        <w:t>Main page</w:t>
      </w:r>
      <w:bookmarkEnd w:id="3"/>
    </w:p>
    <w:p w14:paraId="2C79E48F" w14:textId="1937761A" w:rsidR="0052637A" w:rsidRDefault="00E12371" w:rsidP="00E12371">
      <w:r>
        <w:rPr>
          <w:noProof/>
          <w:lang w:eastAsia="en-US"/>
        </w:rPr>
        <w:drawing>
          <wp:inline distT="0" distB="0" distL="0" distR="0" wp14:anchorId="5C042C1A" wp14:editId="7B9ADA15">
            <wp:extent cx="5486400" cy="325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F9A9" w14:textId="77777777" w:rsidR="0052637A" w:rsidRDefault="0052637A" w:rsidP="0052637A">
      <w:pPr>
        <w:pStyle w:val="Heading3"/>
      </w:pPr>
      <w:bookmarkStart w:id="4" w:name="_Toc480536663"/>
      <w:r>
        <w:t>Features</w:t>
      </w:r>
      <w:bookmarkEnd w:id="4"/>
    </w:p>
    <w:p w14:paraId="5B41FDE4" w14:textId="391A1288" w:rsidR="0052637A" w:rsidRDefault="0052637A" w:rsidP="00E12371">
      <w:r>
        <w:rPr>
          <w:noProof/>
          <w:lang w:eastAsia="en-US"/>
        </w:rPr>
        <w:drawing>
          <wp:inline distT="0" distB="0" distL="0" distR="0" wp14:anchorId="3845AB79" wp14:editId="6AE54932">
            <wp:extent cx="54864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0082" w14:textId="7EAD562E" w:rsidR="00E12371" w:rsidRDefault="00E12371" w:rsidP="00E12371">
      <w:pPr>
        <w:pStyle w:val="Heading3"/>
      </w:pPr>
      <w:bookmarkStart w:id="5" w:name="_Toc480536664"/>
      <w:r>
        <w:lastRenderedPageBreak/>
        <w:t>Lenses</w:t>
      </w:r>
      <w:bookmarkEnd w:id="5"/>
    </w:p>
    <w:p w14:paraId="5AD01AF8" w14:textId="7B0542EC" w:rsidR="00E12371" w:rsidRDefault="00E12371" w:rsidP="00E12371">
      <w:r>
        <w:rPr>
          <w:noProof/>
          <w:lang w:eastAsia="en-US"/>
        </w:rPr>
        <w:drawing>
          <wp:inline distT="0" distB="0" distL="0" distR="0" wp14:anchorId="13E543A2" wp14:editId="23628C57">
            <wp:extent cx="5486400" cy="577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A76" w14:textId="77777777" w:rsidR="00E12371" w:rsidRDefault="00E12371" w:rsidP="00E12371"/>
    <w:p w14:paraId="4277C010" w14:textId="2B6120BA" w:rsidR="00E12371" w:rsidRDefault="00E12371" w:rsidP="00E12371"/>
    <w:p w14:paraId="070FEE92" w14:textId="77777777" w:rsidR="00E12371" w:rsidRPr="00E12371" w:rsidRDefault="00E12371" w:rsidP="00E12371"/>
    <w:p w14:paraId="3D9F4ED9" w14:textId="77777777" w:rsidR="00E12371" w:rsidRDefault="00E12371" w:rsidP="00E12371"/>
    <w:p w14:paraId="440C5530" w14:textId="453CEA8F" w:rsidR="00DD73F7" w:rsidRDefault="00DD73F7" w:rsidP="00E12371">
      <w:r>
        <w:br w:type="page"/>
      </w:r>
    </w:p>
    <w:p w14:paraId="5E6B71B9" w14:textId="77777777" w:rsidR="00DD73F7" w:rsidRDefault="00DD73F7" w:rsidP="00DD73F7">
      <w:pPr>
        <w:pStyle w:val="Heading2"/>
      </w:pPr>
      <w:bookmarkStart w:id="6" w:name="_Toc480536665"/>
      <w:r>
        <w:lastRenderedPageBreak/>
        <w:t>Production Details</w:t>
      </w:r>
      <w:bookmarkEnd w:id="6"/>
    </w:p>
    <w:sdt>
      <w:sdtPr>
        <w:id w:val="-1429497421"/>
        <w:placeholder>
          <w:docPart w:val="CF1285E130AAB6499B08764062E88E20"/>
        </w:placeholder>
        <w:temporary/>
        <w:showingPlcHdr/>
        <w15:appearance w15:val="hidden"/>
      </w:sdtPr>
      <w:sdtContent>
        <w:p w14:paraId="5AF6A7D6" w14:textId="77777777" w:rsidR="00DD73F7" w:rsidRDefault="00DD73F7" w:rsidP="00DD73F7">
          <w:r>
            <w:t>To get started right away, just tap any placeholder text (such as this) and start typing.</w:t>
          </w:r>
        </w:p>
      </w:sdtContent>
    </w:sdt>
    <w:p w14:paraId="4391B095" w14:textId="77777777" w:rsidR="00DD73F7" w:rsidRDefault="00176D0E" w:rsidP="00176D0E">
      <w:pPr>
        <w:pStyle w:val="Heading3"/>
      </w:pPr>
      <w:bookmarkStart w:id="7" w:name="_Toc480536666"/>
      <w:r>
        <w:t>Requirement Implementation</w:t>
      </w:r>
      <w:bookmarkEnd w:id="7"/>
    </w:p>
    <w:p w14:paraId="473016ED" w14:textId="77777777" w:rsidR="00176D0E" w:rsidRDefault="00176D0E" w:rsidP="00DD73F7">
      <w:r>
        <w:t>text</w:t>
      </w:r>
    </w:p>
    <w:p w14:paraId="1AEC50ED" w14:textId="77777777" w:rsidR="00176D0E" w:rsidRDefault="00176D0E" w:rsidP="00DD73F7"/>
    <w:p w14:paraId="76E94ADE" w14:textId="77777777" w:rsidR="00176D0E" w:rsidRDefault="00176D0E" w:rsidP="00176D0E">
      <w:pPr>
        <w:pStyle w:val="Heading3"/>
      </w:pPr>
      <w:bookmarkStart w:id="8" w:name="_Toc480536667"/>
      <w:r>
        <w:t>N</w:t>
      </w:r>
      <w:r w:rsidR="00DD73F7">
        <w:t>oteworthy HTML</w:t>
      </w:r>
      <w:r>
        <w:t>/CSS/JavaScript implementation</w:t>
      </w:r>
      <w:bookmarkEnd w:id="8"/>
      <w:r>
        <w:t xml:space="preserve"> </w:t>
      </w:r>
    </w:p>
    <w:p w14:paraId="6EEA1E62" w14:textId="77777777" w:rsidR="00176D0E" w:rsidRDefault="00176D0E" w:rsidP="00176D0E">
      <w:r>
        <w:t>text</w:t>
      </w:r>
    </w:p>
    <w:p w14:paraId="269C79A2" w14:textId="77777777" w:rsidR="00176D0E" w:rsidRDefault="00176D0E" w:rsidP="00DD73F7"/>
    <w:p w14:paraId="5BF30235" w14:textId="77777777" w:rsidR="00DD73F7" w:rsidRDefault="00176D0E" w:rsidP="00176D0E">
      <w:pPr>
        <w:pStyle w:val="Heading3"/>
      </w:pPr>
      <w:bookmarkStart w:id="9" w:name="_Toc480536668"/>
      <w:r>
        <w:t>Validation Errors and Fixes</w:t>
      </w:r>
      <w:bookmarkEnd w:id="9"/>
    </w:p>
    <w:p w14:paraId="14A89A9A" w14:textId="77777777" w:rsidR="00176D0E" w:rsidRDefault="00176D0E" w:rsidP="00176D0E">
      <w:r>
        <w:t>text</w:t>
      </w:r>
    </w:p>
    <w:p w14:paraId="233FB647" w14:textId="77777777" w:rsidR="00176D0E" w:rsidRDefault="00176D0E" w:rsidP="00DD73F7"/>
    <w:p w14:paraId="5E407B56" w14:textId="77777777" w:rsidR="00DD73F7" w:rsidRDefault="00176D0E" w:rsidP="00176D0E">
      <w:pPr>
        <w:pStyle w:val="Heading3"/>
      </w:pPr>
      <w:bookmarkStart w:id="10" w:name="_Toc480536669"/>
      <w:r>
        <w:t>Third Party Tools &amp; Resources</w:t>
      </w:r>
      <w:bookmarkEnd w:id="10"/>
      <w:r w:rsidR="00DD73F7">
        <w:t xml:space="preserve"> </w:t>
      </w:r>
    </w:p>
    <w:p w14:paraId="6AC87F43" w14:textId="77777777" w:rsidR="00DD73F7" w:rsidRDefault="00176D0E">
      <w:r>
        <w:t>text</w:t>
      </w:r>
      <w:r w:rsidR="00DD73F7">
        <w:br w:type="page"/>
      </w:r>
    </w:p>
    <w:p w14:paraId="28C71232" w14:textId="77777777" w:rsidR="00DD73F7" w:rsidRDefault="00DD73F7" w:rsidP="00DD73F7">
      <w:pPr>
        <w:pStyle w:val="Heading2"/>
      </w:pPr>
      <w:bookmarkStart w:id="11" w:name="_Toc480536670"/>
      <w:r>
        <w:lastRenderedPageBreak/>
        <w:t xml:space="preserve">Website </w:t>
      </w:r>
      <w:r>
        <w:t>Deployment Details</w:t>
      </w:r>
      <w:bookmarkEnd w:id="11"/>
    </w:p>
    <w:p w14:paraId="7FF8B9A5" w14:textId="77777777" w:rsidR="00AA17CD" w:rsidRDefault="00323593" w:rsidP="00DD73F7">
      <w:r>
        <w:t>Website was built u</w:t>
      </w:r>
      <w:r w:rsidR="00AA17CD">
        <w:t>sing GitHub for source control.</w:t>
      </w:r>
    </w:p>
    <w:p w14:paraId="7811CE85" w14:textId="03F6E556" w:rsidR="00DD73F7" w:rsidRDefault="00323593" w:rsidP="00DD73F7">
      <w:r>
        <w:t xml:space="preserve">As the website consists of mainly simple pages and client side </w:t>
      </w:r>
      <w:proofErr w:type="spellStart"/>
      <w:r>
        <w:t>javascript</w:t>
      </w:r>
      <w:proofErr w:type="spellEnd"/>
      <w:r>
        <w:t>, we also decided to deploy the page on GitHub.</w:t>
      </w:r>
    </w:p>
    <w:p w14:paraId="1F867205" w14:textId="28FE2B16" w:rsidR="00AA17CD" w:rsidRDefault="00AA17CD" w:rsidP="00DD73F7">
      <w:r>
        <w:t xml:space="preserve">We felt that using </w:t>
      </w:r>
      <w:proofErr w:type="spellStart"/>
      <w:r>
        <w:t>GearHost</w:t>
      </w:r>
      <w:proofErr w:type="spellEnd"/>
      <w:r>
        <w:t xml:space="preserve"> or some other similar service to be overkill. There were also some issues in accessing sites deployed on </w:t>
      </w:r>
      <w:proofErr w:type="spellStart"/>
      <w:r>
        <w:t>GearHost</w:t>
      </w:r>
      <w:proofErr w:type="spellEnd"/>
      <w:r>
        <w:t xml:space="preserve"> from the IBM network, and this would have caused problems with the demo.</w:t>
      </w:r>
    </w:p>
    <w:p w14:paraId="206EB8A5" w14:textId="77777777" w:rsidR="00DD73F7" w:rsidRDefault="00DD73F7">
      <w:r>
        <w:br w:type="page"/>
      </w:r>
    </w:p>
    <w:p w14:paraId="52AE5081" w14:textId="77777777" w:rsidR="00DD73F7" w:rsidRDefault="00DD73F7" w:rsidP="00DD73F7">
      <w:pPr>
        <w:pStyle w:val="Heading2"/>
      </w:pPr>
      <w:bookmarkStart w:id="12" w:name="_Toc480536671"/>
      <w:r>
        <w:lastRenderedPageBreak/>
        <w:t>Team Report</w:t>
      </w:r>
      <w:bookmarkEnd w:id="12"/>
    </w:p>
    <w:p w14:paraId="24BF466B" w14:textId="4AC65331" w:rsidR="0052637A" w:rsidRDefault="0052637A" w:rsidP="0052637A">
      <w:pPr>
        <w:pStyle w:val="Heading3"/>
      </w:pPr>
      <w:bookmarkStart w:id="13" w:name="_Toc480536672"/>
      <w:r>
        <w:t>How Work Was Split</w:t>
      </w:r>
      <w:bookmarkEnd w:id="13"/>
    </w:p>
    <w:p w14:paraId="7E658AA9" w14:textId="77777777" w:rsidR="00176D0E" w:rsidRDefault="00176D0E" w:rsidP="00DD73F7">
      <w:r>
        <w:t>who did what</w:t>
      </w:r>
    </w:p>
    <w:p w14:paraId="03FAE240" w14:textId="77777777" w:rsidR="0052637A" w:rsidRDefault="0052637A" w:rsidP="00DD73F7"/>
    <w:p w14:paraId="18857B38" w14:textId="00602A80" w:rsidR="00DD73F7" w:rsidRDefault="0052637A" w:rsidP="0052637A">
      <w:pPr>
        <w:pStyle w:val="Heading3"/>
      </w:pPr>
      <w:bookmarkStart w:id="14" w:name="_Toc480536673"/>
      <w:r>
        <w:t>H</w:t>
      </w:r>
      <w:r w:rsidR="00176D0E">
        <w:t>ow well you worked as a team</w:t>
      </w:r>
      <w:bookmarkEnd w:id="14"/>
    </w:p>
    <w:p w14:paraId="044B33CA" w14:textId="77777777" w:rsidR="0052637A" w:rsidRPr="00DD73F7" w:rsidRDefault="0052637A" w:rsidP="00DD73F7"/>
    <w:sectPr w:rsidR="0052637A" w:rsidRPr="00DD73F7"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FBFE85" w14:textId="77777777" w:rsidR="005E02A1" w:rsidRDefault="005E02A1">
      <w:pPr>
        <w:spacing w:after="0" w:line="240" w:lineRule="auto"/>
      </w:pPr>
      <w:r>
        <w:separator/>
      </w:r>
    </w:p>
  </w:endnote>
  <w:endnote w:type="continuationSeparator" w:id="0">
    <w:p w14:paraId="308DEE6D" w14:textId="77777777" w:rsidR="005E02A1" w:rsidRDefault="005E0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B7F685" w14:textId="77777777" w:rsidR="00406ACD" w:rsidRDefault="005E02A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37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7A68B1" w14:textId="77777777" w:rsidR="005E02A1" w:rsidRDefault="005E02A1">
      <w:pPr>
        <w:spacing w:after="0" w:line="240" w:lineRule="auto"/>
      </w:pPr>
      <w:r>
        <w:separator/>
      </w:r>
    </w:p>
  </w:footnote>
  <w:footnote w:type="continuationSeparator" w:id="0">
    <w:p w14:paraId="61809EEF" w14:textId="77777777" w:rsidR="005E02A1" w:rsidRDefault="005E0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3F7"/>
    <w:rsid w:val="00176D0E"/>
    <w:rsid w:val="00323593"/>
    <w:rsid w:val="00406ACD"/>
    <w:rsid w:val="0052637A"/>
    <w:rsid w:val="005929A4"/>
    <w:rsid w:val="005E02A1"/>
    <w:rsid w:val="00AA17CD"/>
    <w:rsid w:val="00DD73F7"/>
    <w:rsid w:val="00E12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4C4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semiHidden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52637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endnotes" Target="endnote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glossaryDocument" Target="glossary/document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9" Type="http://schemas.openxmlformats.org/officeDocument/2006/relationships/webSettings" Target="webSettings.xml"/><Relationship Id="rId10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hnfrazer/Library/Containers/com.microsoft.Word/Data/Library/Caches/1033/TM10002071/Paper%20with%20Cover%20and%20TO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F1285E130AAB6499B08764062E88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8B184B-88CA-5246-A811-42863E5672E8}"/>
      </w:docPartPr>
      <w:docPartBody>
        <w:p w:rsidR="00000000" w:rsidRDefault="00F41F81" w:rsidP="00F41F81">
          <w:pPr>
            <w:pStyle w:val="CF1285E130AAB6499B08764062E88E20"/>
          </w:pPr>
          <w:r>
            <w:t>To get started right away, just tap any placeholder text (such as this) and start typing.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472C4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81"/>
    <w:rsid w:val="00F41F81"/>
    <w:rsid w:val="00FF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495724346AA84B86899711C480B0B0">
    <w:name w:val="BD495724346AA84B86899711C480B0B0"/>
  </w:style>
  <w:style w:type="paragraph" w:customStyle="1" w:styleId="2369CE0B69C8C641A9E58D6DCB704A0A">
    <w:name w:val="2369CE0B69C8C641A9E58D6DCB704A0A"/>
  </w:style>
  <w:style w:type="paragraph" w:customStyle="1" w:styleId="12A923BA5BEE43409C530B7001A69EA1">
    <w:name w:val="12A923BA5BEE43409C530B7001A69EA1"/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4472C4" w:themeColor="accent1"/>
    </w:rPr>
  </w:style>
  <w:style w:type="paragraph" w:customStyle="1" w:styleId="6AB2D46927693C4C86D22FD28B1FE2E6">
    <w:name w:val="6AB2D46927693C4C86D22FD28B1FE2E6"/>
  </w:style>
  <w:style w:type="paragraph" w:customStyle="1" w:styleId="8FC7D59655B15C49A7EA25A7EC5E949B">
    <w:name w:val="8FC7D59655B15C49A7EA25A7EC5E949B"/>
  </w:style>
  <w:style w:type="paragraph" w:customStyle="1" w:styleId="15BD194CCB23624F98EBFBEBFE70A85C">
    <w:name w:val="15BD194CCB23624F98EBFBEBFE70A85C"/>
  </w:style>
  <w:style w:type="paragraph" w:customStyle="1" w:styleId="99A886879063094D94C3A498D194E447">
    <w:name w:val="99A886879063094D94C3A498D194E447"/>
  </w:style>
  <w:style w:type="paragraph" w:customStyle="1" w:styleId="FABEC274B51F8844834401DCECEBE3B7">
    <w:name w:val="FABEC274B51F8844834401DCECEBE3B7"/>
  </w:style>
  <w:style w:type="paragraph" w:customStyle="1" w:styleId="1ECB90C8C3A3ED45B46672A5EA0670C7">
    <w:name w:val="1ECB90C8C3A3ED45B46672A5EA0670C7"/>
  </w:style>
  <w:style w:type="paragraph" w:customStyle="1" w:styleId="59D248EED4A4264391459A1D642A06CD">
    <w:name w:val="59D248EED4A4264391459A1D642A06CD"/>
  </w:style>
  <w:style w:type="paragraph" w:customStyle="1" w:styleId="CC4994BA4C95FA48906CB7295320B43C">
    <w:name w:val="CC4994BA4C95FA48906CB7295320B43C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160" w:line="312" w:lineRule="auto"/>
    </w:pPr>
    <w:rPr>
      <w:rFonts w:eastAsiaTheme="minorHAnsi"/>
      <w:i/>
      <w:color w:val="657C9C" w:themeColor="text2" w:themeTint="BF"/>
      <w:szCs w:val="20"/>
      <w:lang w:eastAsia="ja-JP"/>
    </w:rPr>
  </w:style>
  <w:style w:type="paragraph" w:customStyle="1" w:styleId="BAED67C3E5F3544EBBFC8383B529AADC">
    <w:name w:val="BAED67C3E5F3544EBBFC8383B529AADC"/>
  </w:style>
  <w:style w:type="paragraph" w:customStyle="1" w:styleId="E2356A36315C3F44A5AE75D7795B2046">
    <w:name w:val="E2356A36315C3F44A5AE75D7795B2046"/>
  </w:style>
  <w:style w:type="paragraph" w:customStyle="1" w:styleId="4F23A62BDD824F43B7F97BA9A43D4A16">
    <w:name w:val="4F23A62BDD824F43B7F97BA9A43D4A16"/>
  </w:style>
  <w:style w:type="paragraph" w:customStyle="1" w:styleId="6FEBBEB6B5B3B049898C8645DEFA1C21">
    <w:name w:val="6FEBBEB6B5B3B049898C8645DEFA1C21"/>
  </w:style>
  <w:style w:type="paragraph" w:customStyle="1" w:styleId="54BD290D707CF142B28C27A9582AC028">
    <w:name w:val="54BD290D707CF142B28C27A9582AC028"/>
  </w:style>
  <w:style w:type="paragraph" w:customStyle="1" w:styleId="B17DACFEF726C84788DA290F4D44F0BB">
    <w:name w:val="B17DACFEF726C84788DA290F4D44F0BB"/>
  </w:style>
  <w:style w:type="paragraph" w:customStyle="1" w:styleId="C4A3DB9EA66CC5488FCDEBB221AAA567">
    <w:name w:val="C4A3DB9EA66CC5488FCDEBB221AAA567"/>
  </w:style>
  <w:style w:type="paragraph" w:customStyle="1" w:styleId="1414168F0ACA3441B587D15E076D0BA3">
    <w:name w:val="1414168F0ACA3441B587D15E076D0BA3"/>
  </w:style>
  <w:style w:type="paragraph" w:customStyle="1" w:styleId="504166E1DB8E87439D9E981C88E4F5C2">
    <w:name w:val="504166E1DB8E87439D9E981C88E4F5C2"/>
  </w:style>
  <w:style w:type="paragraph" w:customStyle="1" w:styleId="49A768943E060844A3866138782056C0">
    <w:name w:val="49A768943E060844A3866138782056C0"/>
    <w:rsid w:val="00F41F81"/>
  </w:style>
  <w:style w:type="paragraph" w:customStyle="1" w:styleId="40B6CADF6128234CBF176562212A8DA0">
    <w:name w:val="40B6CADF6128234CBF176562212A8DA0"/>
    <w:rsid w:val="00F41F81"/>
  </w:style>
  <w:style w:type="paragraph" w:customStyle="1" w:styleId="916CB955ECD9124CAA812FAFC5761C3A">
    <w:name w:val="916CB955ECD9124CAA812FAFC5761C3A"/>
    <w:rsid w:val="00F41F81"/>
  </w:style>
  <w:style w:type="paragraph" w:customStyle="1" w:styleId="C11CBD51E2E71F448F0E8A7A3B88C472">
    <w:name w:val="C11CBD51E2E71F448F0E8A7A3B88C472"/>
    <w:rsid w:val="00F41F81"/>
  </w:style>
  <w:style w:type="paragraph" w:customStyle="1" w:styleId="CF1285E130AAB6499B08764062E88E20">
    <w:name w:val="CF1285E130AAB6499B08764062E88E20"/>
    <w:rsid w:val="00F41F81"/>
  </w:style>
  <w:style w:type="paragraph" w:customStyle="1" w:styleId="8E7760173D823E48916CFE92E771C3B4">
    <w:name w:val="8E7760173D823E48916CFE92E771C3B4"/>
    <w:rsid w:val="00F41F81"/>
  </w:style>
  <w:style w:type="paragraph" w:customStyle="1" w:styleId="4FEB95A7A8B5D1469062ED1720ABA058">
    <w:name w:val="4FEB95A7A8B5D1469062ED1720ABA058"/>
    <w:rsid w:val="00F41F81"/>
  </w:style>
  <w:style w:type="paragraph" w:customStyle="1" w:styleId="337E69D1F7361E41B3CFF87E3C1B5AC1">
    <w:name w:val="337E69D1F7361E41B3CFF87E3C1B5AC1"/>
    <w:rsid w:val="00F41F81"/>
  </w:style>
  <w:style w:type="paragraph" w:customStyle="1" w:styleId="C23D12A84E03814893B921B88E149E59">
    <w:name w:val="C23D12A84E03814893B921B88E149E59"/>
    <w:rsid w:val="00F41F81"/>
  </w:style>
  <w:style w:type="paragraph" w:customStyle="1" w:styleId="FDEBCDCE34BBDC498BAF73E0574A52E9">
    <w:name w:val="FDEBCDCE34BBDC498BAF73E0574A52E9"/>
    <w:rsid w:val="00F41F81"/>
  </w:style>
  <w:style w:type="paragraph" w:customStyle="1" w:styleId="C3937E005CE35E459078B7E09348DEA3">
    <w:name w:val="C3937E005CE35E459078B7E09348DEA3"/>
    <w:rsid w:val="00F41F81"/>
  </w:style>
  <w:style w:type="paragraph" w:customStyle="1" w:styleId="E36B110F48D26649886DED085573061A">
    <w:name w:val="E36B110F48D26649886DED085573061A"/>
    <w:rsid w:val="00F41F81"/>
  </w:style>
  <w:style w:type="paragraph" w:customStyle="1" w:styleId="77782A5A47D000409860E5F2DE7024E7">
    <w:name w:val="77782A5A47D000409860E5F2DE7024E7"/>
    <w:rsid w:val="00F41F81"/>
  </w:style>
  <w:style w:type="paragraph" w:customStyle="1" w:styleId="5293A4CC9EDA7044971C6EB7847AC855">
    <w:name w:val="5293A4CC9EDA7044971C6EB7847AC855"/>
    <w:rsid w:val="00F41F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BA68D1CE-D8E1-8B42-A17E-8D847A6B0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Paper with Cover and TOC.dotx</Template>
  <TotalTime>17</TotalTime>
  <Pages>8</Pages>
  <Words>266</Words>
  <Characters>1518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Frazer</dc:creator>
  <cp:keywords/>
  <dc:description/>
  <cp:lastModifiedBy>JOHN Frazer</cp:lastModifiedBy>
  <cp:revision>3</cp:revision>
  <dcterms:created xsi:type="dcterms:W3CDTF">2017-04-21T09:55:00Z</dcterms:created>
  <dcterms:modified xsi:type="dcterms:W3CDTF">2017-04-21T10:15:00Z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